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28854" w14:textId="77777777" w:rsidR="00AA7FF0" w:rsidRDefault="00B73CAF" w:rsidP="00B73CAF">
      <w:pPr>
        <w:pStyle w:val="Heading2"/>
        <w:rPr>
          <w:rFonts w:ascii="Times New Roman" w:hAnsi="Times New Roman" w:cs="Times New Roman"/>
          <w:lang w:val="en-GB"/>
        </w:rPr>
      </w:pPr>
      <w:r>
        <w:rPr>
          <w:noProof/>
        </w:rPr>
        <w:drawing>
          <wp:inline distT="0" distB="0" distL="0" distR="0" wp14:anchorId="3780FD6F" wp14:editId="6A874EE8">
            <wp:extent cx="1200647" cy="446651"/>
            <wp:effectExtent l="0" t="0" r="0" b="0"/>
            <wp:docPr id="604808994" name="Picture 1"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08994" name="Picture 1" descr="A red and white logo&#10;&#10;AI-generated content may be incorrect."/>
                    <pic:cNvPicPr/>
                  </pic:nvPicPr>
                  <pic:blipFill>
                    <a:blip r:embed="rId5"/>
                    <a:stretch>
                      <a:fillRect/>
                    </a:stretch>
                  </pic:blipFill>
                  <pic:spPr>
                    <a:xfrm>
                      <a:off x="0" y="0"/>
                      <a:ext cx="1217177" cy="452800"/>
                    </a:xfrm>
                    <a:prstGeom prst="rect">
                      <a:avLst/>
                    </a:prstGeom>
                  </pic:spPr>
                </pic:pic>
              </a:graphicData>
            </a:graphic>
          </wp:inline>
        </w:drawing>
      </w:r>
    </w:p>
    <w:p w14:paraId="4D84EEAF" w14:textId="77777777" w:rsidR="00880B6A" w:rsidRPr="00F53E7E" w:rsidRDefault="007F68FE" w:rsidP="00880B6A">
      <w:pPr>
        <w:pStyle w:val="Heading2"/>
        <w:jc w:val="center"/>
        <w:rPr>
          <w:rFonts w:ascii="Times New Roman" w:hAnsi="Times New Roman" w:cs="Times New Roman"/>
          <w:caps/>
          <w:lang w:val="en-GB"/>
        </w:rPr>
      </w:pPr>
      <w:r w:rsidRPr="00F53E7E">
        <w:rPr>
          <w:rFonts w:eastAsia="Times New Roman"/>
          <w:caps/>
        </w:rPr>
        <w:t>Sprint Retrospective</w:t>
      </w:r>
    </w:p>
    <w:p w14:paraId="7FC58630" w14:textId="77777777" w:rsidR="00880B6A" w:rsidRPr="00F320D7" w:rsidRDefault="00880B6A" w:rsidP="00880B6A">
      <w:pPr>
        <w:rPr>
          <w:lang w:val="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3080"/>
        <w:gridCol w:w="1530"/>
        <w:gridCol w:w="1620"/>
      </w:tblGrid>
      <w:tr w:rsidR="00880B6A" w:rsidRPr="00F320D7" w14:paraId="6251175D" w14:textId="77777777" w:rsidTr="002D34DF">
        <w:tc>
          <w:tcPr>
            <w:tcW w:w="2410" w:type="dxa"/>
            <w:shd w:val="clear" w:color="auto" w:fill="D5DCE4" w:themeFill="text2" w:themeFillTint="33"/>
            <w:hideMark/>
          </w:tcPr>
          <w:p w14:paraId="57B9DEBD"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Tên dự án</w:t>
            </w:r>
          </w:p>
        </w:tc>
        <w:tc>
          <w:tcPr>
            <w:tcW w:w="3080" w:type="dxa"/>
            <w:hideMark/>
          </w:tcPr>
          <w:p w14:paraId="10A2E9E1" w14:textId="34467C8A" w:rsidR="00880B6A" w:rsidRPr="00F320D7" w:rsidRDefault="001870FE" w:rsidP="00384140">
            <w:pPr>
              <w:pStyle w:val="Bang"/>
              <w:rPr>
                <w:rFonts w:ascii="Times New Roman" w:hAnsi="Times New Roman"/>
                <w:sz w:val="26"/>
                <w:szCs w:val="26"/>
              </w:rPr>
            </w:pPr>
            <w:r>
              <w:rPr>
                <w:rFonts w:ascii="Times New Roman" w:hAnsi="Times New Roman"/>
                <w:sz w:val="26"/>
                <w:szCs w:val="26"/>
              </w:rPr>
              <w:t>BDU STUDENT APP</w:t>
            </w:r>
          </w:p>
        </w:tc>
        <w:tc>
          <w:tcPr>
            <w:tcW w:w="1530" w:type="dxa"/>
            <w:shd w:val="clear" w:color="auto" w:fill="D5DCE4" w:themeFill="text2" w:themeFillTint="33"/>
            <w:hideMark/>
          </w:tcPr>
          <w:p w14:paraId="54F321D2"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Mã dự án</w:t>
            </w:r>
          </w:p>
        </w:tc>
        <w:tc>
          <w:tcPr>
            <w:tcW w:w="1620" w:type="dxa"/>
            <w:hideMark/>
          </w:tcPr>
          <w:p w14:paraId="0E656144" w14:textId="77777777" w:rsidR="00880B6A" w:rsidRPr="00F320D7" w:rsidRDefault="00880B6A" w:rsidP="002D34DF">
            <w:pPr>
              <w:pStyle w:val="Bang"/>
              <w:rPr>
                <w:rFonts w:ascii="Times New Roman" w:hAnsi="Times New Roman"/>
                <w:sz w:val="26"/>
                <w:szCs w:val="26"/>
              </w:rPr>
            </w:pPr>
          </w:p>
        </w:tc>
      </w:tr>
      <w:tr w:rsidR="00880B6A" w:rsidRPr="00F320D7" w14:paraId="25C537D9" w14:textId="77777777" w:rsidTr="002D34DF">
        <w:tc>
          <w:tcPr>
            <w:tcW w:w="2410" w:type="dxa"/>
            <w:shd w:val="clear" w:color="auto" w:fill="D5DCE4" w:themeFill="text2" w:themeFillTint="33"/>
            <w:hideMark/>
          </w:tcPr>
          <w:p w14:paraId="5BFA2453"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Sprint</w:t>
            </w:r>
          </w:p>
        </w:tc>
        <w:tc>
          <w:tcPr>
            <w:tcW w:w="3080" w:type="dxa"/>
            <w:hideMark/>
          </w:tcPr>
          <w:p w14:paraId="26506051" w14:textId="2CB8A1BF" w:rsidR="00880B6A" w:rsidRPr="00F320D7" w:rsidRDefault="00347F12" w:rsidP="00E2553F">
            <w:pPr>
              <w:pStyle w:val="Bang"/>
              <w:rPr>
                <w:rFonts w:ascii="Times New Roman" w:hAnsi="Times New Roman"/>
                <w:sz w:val="26"/>
                <w:szCs w:val="26"/>
              </w:rPr>
            </w:pPr>
            <w:r>
              <w:rPr>
                <w:rFonts w:ascii="Times New Roman" w:hAnsi="Times New Roman"/>
                <w:sz w:val="26"/>
                <w:szCs w:val="26"/>
              </w:rPr>
              <w:t>3</w:t>
            </w:r>
          </w:p>
        </w:tc>
        <w:tc>
          <w:tcPr>
            <w:tcW w:w="1530" w:type="dxa"/>
            <w:shd w:val="clear" w:color="auto" w:fill="D5DCE4" w:themeFill="text2" w:themeFillTint="33"/>
            <w:hideMark/>
          </w:tcPr>
          <w:p w14:paraId="748BC6EF"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Thời gian</w:t>
            </w:r>
          </w:p>
        </w:tc>
        <w:tc>
          <w:tcPr>
            <w:tcW w:w="1620" w:type="dxa"/>
          </w:tcPr>
          <w:p w14:paraId="315BB1EA" w14:textId="70E5BA20" w:rsidR="00880B6A" w:rsidRPr="00F320D7" w:rsidRDefault="00347F12" w:rsidP="000F6646">
            <w:pPr>
              <w:pStyle w:val="Bang"/>
              <w:rPr>
                <w:rFonts w:ascii="Times New Roman" w:hAnsi="Times New Roman"/>
                <w:sz w:val="26"/>
                <w:szCs w:val="26"/>
              </w:rPr>
            </w:pPr>
            <w:r>
              <w:rPr>
                <w:rFonts w:ascii="Times New Roman" w:hAnsi="Times New Roman"/>
                <w:sz w:val="26"/>
                <w:szCs w:val="26"/>
              </w:rPr>
              <w:t xml:space="preserve">01/03/2025 – </w:t>
            </w:r>
            <w:r w:rsidR="001779BE">
              <w:rPr>
                <w:rFonts w:ascii="Times New Roman" w:hAnsi="Times New Roman"/>
                <w:sz w:val="26"/>
                <w:szCs w:val="26"/>
              </w:rPr>
              <w:t>01</w:t>
            </w:r>
            <w:r>
              <w:rPr>
                <w:rFonts w:ascii="Times New Roman" w:hAnsi="Times New Roman"/>
                <w:sz w:val="26"/>
                <w:szCs w:val="26"/>
              </w:rPr>
              <w:t>/</w:t>
            </w:r>
            <w:r w:rsidR="001779BE">
              <w:rPr>
                <w:rFonts w:ascii="Times New Roman" w:hAnsi="Times New Roman"/>
                <w:sz w:val="26"/>
                <w:szCs w:val="26"/>
              </w:rPr>
              <w:t>04</w:t>
            </w:r>
            <w:r>
              <w:rPr>
                <w:rFonts w:ascii="Times New Roman" w:hAnsi="Times New Roman"/>
                <w:sz w:val="26"/>
                <w:szCs w:val="26"/>
              </w:rPr>
              <w:t>/2025</w:t>
            </w:r>
          </w:p>
        </w:tc>
      </w:tr>
      <w:tr w:rsidR="00880B6A" w:rsidRPr="00F320D7" w14:paraId="387204E6" w14:textId="77777777" w:rsidTr="002D34DF">
        <w:tc>
          <w:tcPr>
            <w:tcW w:w="2410" w:type="dxa"/>
            <w:shd w:val="clear" w:color="auto" w:fill="D5DCE4" w:themeFill="text2" w:themeFillTint="33"/>
            <w:hideMark/>
          </w:tcPr>
          <w:p w14:paraId="19FC5182"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Thời gian thảo luận</w:t>
            </w:r>
          </w:p>
        </w:tc>
        <w:tc>
          <w:tcPr>
            <w:tcW w:w="3080" w:type="dxa"/>
          </w:tcPr>
          <w:p w14:paraId="7FCF9B40" w14:textId="5DABEE21" w:rsidR="00880B6A" w:rsidRPr="00F320D7" w:rsidRDefault="001870FE" w:rsidP="00384140">
            <w:pPr>
              <w:pStyle w:val="Bang"/>
              <w:rPr>
                <w:rFonts w:ascii="Times New Roman" w:hAnsi="Times New Roman"/>
                <w:sz w:val="26"/>
                <w:szCs w:val="26"/>
              </w:rPr>
            </w:pPr>
            <w:r w:rsidRPr="00145560">
              <w:rPr>
                <w:rFonts w:ascii="Times New Roman" w:hAnsi="Times New Roman"/>
                <w:sz w:val="26"/>
                <w:szCs w:val="26"/>
              </w:rPr>
              <w:t>Định kì chiều thứ 5</w:t>
            </w:r>
          </w:p>
        </w:tc>
        <w:tc>
          <w:tcPr>
            <w:tcW w:w="1530" w:type="dxa"/>
            <w:shd w:val="clear" w:color="auto" w:fill="D5DCE4" w:themeFill="text2" w:themeFillTint="33"/>
            <w:hideMark/>
          </w:tcPr>
          <w:p w14:paraId="5A83DAD6" w14:textId="77777777" w:rsidR="00880B6A" w:rsidRPr="00F320D7" w:rsidRDefault="00880B6A" w:rsidP="002D34DF">
            <w:pPr>
              <w:pStyle w:val="Bang"/>
              <w:rPr>
                <w:rFonts w:ascii="Times New Roman" w:hAnsi="Times New Roman"/>
                <w:sz w:val="26"/>
                <w:szCs w:val="26"/>
              </w:rPr>
            </w:pPr>
            <w:r w:rsidRPr="00F320D7">
              <w:rPr>
                <w:rFonts w:ascii="Times New Roman" w:hAnsi="Times New Roman"/>
                <w:sz w:val="26"/>
                <w:szCs w:val="26"/>
              </w:rPr>
              <w:t>Địa điểm</w:t>
            </w:r>
          </w:p>
        </w:tc>
        <w:tc>
          <w:tcPr>
            <w:tcW w:w="1620" w:type="dxa"/>
          </w:tcPr>
          <w:p w14:paraId="0F6F35DC" w14:textId="5932869A" w:rsidR="00880B6A" w:rsidRPr="00F320D7" w:rsidRDefault="009D0F84" w:rsidP="002D34DF">
            <w:pPr>
              <w:pStyle w:val="Bang"/>
              <w:rPr>
                <w:rFonts w:ascii="Times New Roman" w:hAnsi="Times New Roman"/>
                <w:sz w:val="26"/>
                <w:szCs w:val="26"/>
              </w:rPr>
            </w:pPr>
            <w:r>
              <w:rPr>
                <w:rFonts w:ascii="Times New Roman" w:hAnsi="Times New Roman"/>
                <w:sz w:val="26"/>
                <w:szCs w:val="26"/>
              </w:rPr>
              <w:t>Trung Tâm Nghiên Cứu Hệ Thống Thông Minh</w:t>
            </w:r>
          </w:p>
        </w:tc>
      </w:tr>
    </w:tbl>
    <w:p w14:paraId="0932CC71" w14:textId="77777777" w:rsidR="00880B6A" w:rsidRPr="00F320D7" w:rsidRDefault="00880B6A" w:rsidP="00880B6A">
      <w:pPr>
        <w:pStyle w:val="n"/>
        <w:rPr>
          <w:b/>
        </w:rPr>
      </w:pPr>
      <w:r w:rsidRPr="00F320D7">
        <w:rPr>
          <w:b/>
        </w:rPr>
        <w:t>Thành phần tham gia:</w:t>
      </w:r>
    </w:p>
    <w:p w14:paraId="7CD9B934" w14:textId="4CE78B74" w:rsidR="00AC55C3" w:rsidRDefault="00AC55C3" w:rsidP="00AC55C3">
      <w:pPr>
        <w:pStyle w:val="n"/>
        <w:numPr>
          <w:ilvl w:val="0"/>
          <w:numId w:val="1"/>
        </w:numPr>
      </w:pPr>
      <w:r w:rsidRPr="00F320D7">
        <w:t>Product Owner</w:t>
      </w:r>
      <w:r>
        <w:t>:</w:t>
      </w:r>
      <w:r w:rsidR="001870FE">
        <w:t xml:space="preserve"> Nguyễn Thanh Sơn</w:t>
      </w:r>
    </w:p>
    <w:p w14:paraId="69DDBB47" w14:textId="4879AF21" w:rsidR="001870FE" w:rsidRDefault="001870FE" w:rsidP="00AC55C3">
      <w:pPr>
        <w:pStyle w:val="n"/>
        <w:numPr>
          <w:ilvl w:val="0"/>
          <w:numId w:val="1"/>
        </w:numPr>
      </w:pPr>
      <w:r>
        <w:t>Project Manager: Dương Anh Tuấn</w:t>
      </w:r>
    </w:p>
    <w:p w14:paraId="47A2FBE6" w14:textId="1C8DE0E8" w:rsidR="00880B6A" w:rsidRPr="00F320D7" w:rsidRDefault="00880B6A" w:rsidP="00880B6A">
      <w:pPr>
        <w:pStyle w:val="n"/>
        <w:numPr>
          <w:ilvl w:val="0"/>
          <w:numId w:val="1"/>
        </w:numPr>
      </w:pPr>
      <w:r w:rsidRPr="00F320D7">
        <w:t>Scrum Master</w:t>
      </w:r>
      <w:r w:rsidR="00AC55C3">
        <w:t>:</w:t>
      </w:r>
      <w:r w:rsidR="001870FE">
        <w:t xml:space="preserve"> Đào văn Hiếu</w:t>
      </w:r>
    </w:p>
    <w:p w14:paraId="52A671B5" w14:textId="77777777" w:rsidR="00AC55C3" w:rsidRDefault="00AC55C3" w:rsidP="00880B6A">
      <w:pPr>
        <w:pStyle w:val="n"/>
        <w:numPr>
          <w:ilvl w:val="0"/>
          <w:numId w:val="1"/>
        </w:numPr>
      </w:pPr>
      <w:r>
        <w:t>Dev Team:</w:t>
      </w:r>
    </w:p>
    <w:p w14:paraId="56650DB6" w14:textId="5FFF8D6C" w:rsidR="000F2F64" w:rsidRDefault="001870FE" w:rsidP="00173BE6">
      <w:pPr>
        <w:pStyle w:val="n"/>
        <w:numPr>
          <w:ilvl w:val="1"/>
          <w:numId w:val="1"/>
        </w:numPr>
      </w:pPr>
      <w:r>
        <w:t>Đào Văn Hiếu</w:t>
      </w:r>
    </w:p>
    <w:p w14:paraId="7DCBDA9A" w14:textId="60D4B193" w:rsidR="00173BE6" w:rsidRPr="000F2F64" w:rsidRDefault="001870FE" w:rsidP="00173BE6">
      <w:pPr>
        <w:pStyle w:val="n"/>
        <w:numPr>
          <w:ilvl w:val="1"/>
          <w:numId w:val="1"/>
        </w:numPr>
      </w:pPr>
      <w:r>
        <w:t>Trần Đăng Trị</w:t>
      </w:r>
    </w:p>
    <w:p w14:paraId="108E3DD5" w14:textId="77777777" w:rsidR="00880B6A" w:rsidRPr="00F320D7" w:rsidRDefault="00880B6A" w:rsidP="00880B6A">
      <w:pPr>
        <w:pStyle w:val="n"/>
        <w:rPr>
          <w:b/>
        </w:rPr>
      </w:pPr>
      <w:r w:rsidRPr="00F320D7">
        <w:rPr>
          <w:b/>
        </w:rPr>
        <w:t xml:space="preserve">Mục </w:t>
      </w:r>
      <w:r w:rsidRPr="00F320D7">
        <w:rPr>
          <w:rFonts w:hint="eastAsia"/>
          <w:b/>
        </w:rPr>
        <w:t>đí</w:t>
      </w:r>
      <w:r w:rsidRPr="00F320D7">
        <w:rPr>
          <w:b/>
        </w:rPr>
        <w:t>ch:</w:t>
      </w:r>
    </w:p>
    <w:p w14:paraId="3BE6DFD5" w14:textId="77777777" w:rsidR="00F53E7E" w:rsidRDefault="00F53E7E" w:rsidP="00F53E7E">
      <w:pPr>
        <w:pStyle w:val="n"/>
        <w:ind w:firstLine="720"/>
        <w:rPr>
          <w:b/>
        </w:rPr>
      </w:pPr>
      <w:r>
        <w:t>Mục đích của cuộc họp nhằm xác định những hạng mục nào đã hoàn thành, những hạng mục nào chưa hoàn thành</w:t>
      </w:r>
      <w:r w:rsidRPr="00F320D7">
        <w:rPr>
          <w:b/>
        </w:rPr>
        <w:t xml:space="preserve"> </w:t>
      </w:r>
    </w:p>
    <w:p w14:paraId="2325C4D9" w14:textId="77777777" w:rsidR="00880B6A" w:rsidRDefault="00880B6A" w:rsidP="00880B6A">
      <w:pPr>
        <w:pStyle w:val="n"/>
        <w:rPr>
          <w:b/>
        </w:rPr>
      </w:pPr>
      <w:r w:rsidRPr="00F320D7">
        <w:rPr>
          <w:b/>
        </w:rPr>
        <w:t xml:space="preserve">Các mục tiêu </w:t>
      </w:r>
      <w:r w:rsidRPr="00F320D7">
        <w:rPr>
          <w:rFonts w:hint="eastAsia"/>
          <w:b/>
        </w:rPr>
        <w:t>đã</w:t>
      </w:r>
      <w:r w:rsidRPr="00F320D7">
        <w:rPr>
          <w:b/>
        </w:rPr>
        <w:t xml:space="preserve"> </w:t>
      </w:r>
      <w:r w:rsidR="00F53E7E">
        <w:rPr>
          <w:b/>
        </w:rPr>
        <w:t>thực hiện tốt</w:t>
      </w:r>
      <w:r w:rsidRPr="00F320D7">
        <w:rPr>
          <w:b/>
        </w:rPr>
        <w:t>:</w:t>
      </w:r>
    </w:p>
    <w:p w14:paraId="7AFD83D5" w14:textId="700A3B7B" w:rsidR="00F53E7E" w:rsidRPr="00F53E7E" w:rsidRDefault="001870FE" w:rsidP="00F53E7E">
      <w:pPr>
        <w:pStyle w:val="n"/>
        <w:numPr>
          <w:ilvl w:val="0"/>
          <w:numId w:val="1"/>
        </w:numPr>
        <w:rPr>
          <w:bCs/>
        </w:rPr>
      </w:pPr>
      <w:r>
        <w:rPr>
          <w:bCs/>
        </w:rPr>
        <w:t>Hoàn thành app giai đoạn 1, đưa lên CH Play (cho Android) và Testflight (cho IOS)</w:t>
      </w:r>
    </w:p>
    <w:p w14:paraId="6AB77BC3" w14:textId="2CADD514" w:rsidR="00F53E7E" w:rsidRPr="00F53E7E" w:rsidRDefault="001870FE" w:rsidP="00F53E7E">
      <w:pPr>
        <w:pStyle w:val="n"/>
        <w:numPr>
          <w:ilvl w:val="0"/>
          <w:numId w:val="1"/>
        </w:numPr>
        <w:rPr>
          <w:bCs/>
        </w:rPr>
      </w:pPr>
      <w:r>
        <w:rPr>
          <w:bCs/>
        </w:rPr>
        <w:t xml:space="preserve">Đã triển khai thí điểm cho K24, K25, K26, K27 của Khoa FIRA và tổng số người dùng hiện tại là 75 người. </w:t>
      </w:r>
    </w:p>
    <w:p w14:paraId="1C13CB92" w14:textId="77777777" w:rsidR="00880B6A" w:rsidRPr="00F320D7" w:rsidRDefault="00880B6A" w:rsidP="00880B6A">
      <w:pPr>
        <w:pStyle w:val="n"/>
        <w:rPr>
          <w:b/>
        </w:rPr>
      </w:pPr>
      <w:r w:rsidRPr="00F320D7">
        <w:rPr>
          <w:b/>
        </w:rPr>
        <w:t xml:space="preserve">Các </w:t>
      </w:r>
      <w:r w:rsidR="00F53E7E">
        <w:rPr>
          <w:b/>
        </w:rPr>
        <w:t>mục tiêu thực hiện chưa tốt</w:t>
      </w:r>
      <w:r w:rsidRPr="00F320D7">
        <w:rPr>
          <w:b/>
        </w:rPr>
        <w:t>:</w:t>
      </w:r>
    </w:p>
    <w:p w14:paraId="3E7570D0" w14:textId="71F7443D" w:rsidR="00880B6A" w:rsidRPr="00F320D7" w:rsidRDefault="005E41B9" w:rsidP="00880B6A">
      <w:pPr>
        <w:pStyle w:val="n"/>
        <w:numPr>
          <w:ilvl w:val="0"/>
          <w:numId w:val="1"/>
        </w:numPr>
      </w:pPr>
      <w:r>
        <w:t xml:space="preserve">Tiến độ dự án </w:t>
      </w:r>
      <w:r w:rsidR="009D0F84">
        <w:t xml:space="preserve">còn hơi chậm </w:t>
      </w:r>
      <w:r w:rsidR="00425E85">
        <w:t>do</w:t>
      </w:r>
      <w:r w:rsidR="00246985">
        <w:t xml:space="preserve"> có một số tính năng chưa làm lần nào nên sẽ mất một ít thời gian để tìm hiểu, cùng với đó là về phần xử lý và tổ chức dữ liệu cũng mất một khoảng thời gian để xử lý dẫn đến việc thời gian </w:t>
      </w:r>
      <w:r w:rsidR="00172085">
        <w:t>phát hành</w:t>
      </w:r>
      <w:r w:rsidR="00246985">
        <w:t xml:space="preserve"> app bị chậm</w:t>
      </w:r>
    </w:p>
    <w:p w14:paraId="3A75AE0F" w14:textId="77777777" w:rsidR="00880B6A" w:rsidRDefault="00880B6A" w:rsidP="00880B6A">
      <w:pPr>
        <w:pStyle w:val="n"/>
        <w:rPr>
          <w:b/>
        </w:rPr>
      </w:pPr>
      <w:r w:rsidRPr="00F320D7">
        <w:rPr>
          <w:b/>
        </w:rPr>
        <w:t xml:space="preserve">Các </w:t>
      </w:r>
      <w:r w:rsidR="00F53E7E">
        <w:rPr>
          <w:b/>
        </w:rPr>
        <w:t>tác vụ khác đã hoàn thành</w:t>
      </w:r>
      <w:r w:rsidRPr="00F320D7">
        <w:rPr>
          <w:b/>
        </w:rPr>
        <w:t>:</w:t>
      </w:r>
    </w:p>
    <w:p w14:paraId="4FA34EC3" w14:textId="5B27D30F" w:rsidR="00F53E7E" w:rsidRDefault="005D00B3" w:rsidP="00F53E7E">
      <w:pPr>
        <w:pStyle w:val="n"/>
        <w:numPr>
          <w:ilvl w:val="0"/>
          <w:numId w:val="1"/>
        </w:numPr>
        <w:rPr>
          <w:bCs/>
        </w:rPr>
      </w:pPr>
      <w:r>
        <w:rPr>
          <w:bCs/>
        </w:rPr>
        <w:t>Cho phép cập nhật ảnh đại diện</w:t>
      </w:r>
    </w:p>
    <w:p w14:paraId="21D8C742" w14:textId="409B1149" w:rsidR="005D00B3" w:rsidRDefault="005D00B3" w:rsidP="00F53E7E">
      <w:pPr>
        <w:pStyle w:val="n"/>
        <w:numPr>
          <w:ilvl w:val="0"/>
          <w:numId w:val="1"/>
        </w:numPr>
        <w:rPr>
          <w:bCs/>
        </w:rPr>
      </w:pPr>
      <w:r>
        <w:rPr>
          <w:bCs/>
        </w:rPr>
        <w:t xml:space="preserve">Hiển thị các tin tức trong học kì </w:t>
      </w:r>
    </w:p>
    <w:p w14:paraId="17F2F02B" w14:textId="2999B98D" w:rsidR="005D00B3" w:rsidRDefault="005D00B3" w:rsidP="00F53E7E">
      <w:pPr>
        <w:pStyle w:val="n"/>
        <w:numPr>
          <w:ilvl w:val="0"/>
          <w:numId w:val="1"/>
        </w:numPr>
        <w:rPr>
          <w:bCs/>
        </w:rPr>
      </w:pPr>
      <w:r>
        <w:rPr>
          <w:bCs/>
        </w:rPr>
        <w:t>Hiển thị các sự kiện mà các bạn đã tham gia trong học kì</w:t>
      </w:r>
    </w:p>
    <w:p w14:paraId="0970311D" w14:textId="722F0D60" w:rsidR="005D00B3" w:rsidRDefault="005D00B3" w:rsidP="00F53E7E">
      <w:pPr>
        <w:pStyle w:val="n"/>
        <w:numPr>
          <w:ilvl w:val="0"/>
          <w:numId w:val="1"/>
        </w:numPr>
        <w:rPr>
          <w:bCs/>
        </w:rPr>
      </w:pPr>
      <w:r>
        <w:rPr>
          <w:bCs/>
        </w:rPr>
        <w:lastRenderedPageBreak/>
        <w:t>Hiển thị thời khoá biểu trong học kì và hiển thị các môn học của ngày hôm nay</w:t>
      </w:r>
    </w:p>
    <w:p w14:paraId="12210BE5" w14:textId="2D6A2678" w:rsidR="005D00B3" w:rsidRDefault="005D00B3" w:rsidP="00F53E7E">
      <w:pPr>
        <w:pStyle w:val="n"/>
        <w:numPr>
          <w:ilvl w:val="0"/>
          <w:numId w:val="1"/>
        </w:numPr>
        <w:rPr>
          <w:bCs/>
        </w:rPr>
      </w:pPr>
      <w:r>
        <w:rPr>
          <w:bCs/>
        </w:rPr>
        <w:t>Cho phép tuỳ chỉnh màu sắc của app theo sở thích, hiện đang có 3 màu là trắng, đen và hồng</w:t>
      </w:r>
    </w:p>
    <w:p w14:paraId="5C529C2A" w14:textId="2AE96693" w:rsidR="005D00B3" w:rsidRDefault="005D00B3" w:rsidP="00F53E7E">
      <w:pPr>
        <w:pStyle w:val="n"/>
        <w:numPr>
          <w:ilvl w:val="0"/>
          <w:numId w:val="1"/>
        </w:numPr>
        <w:rPr>
          <w:bCs/>
        </w:rPr>
      </w:pPr>
      <w:r>
        <w:rPr>
          <w:bCs/>
        </w:rPr>
        <w:t>Hiển thị thông báo mỗi khi có điểm danh</w:t>
      </w:r>
    </w:p>
    <w:p w14:paraId="5710D9D0" w14:textId="48D94B17" w:rsidR="00C868CC" w:rsidRDefault="00C868CC" w:rsidP="00F53E7E">
      <w:pPr>
        <w:pStyle w:val="n"/>
        <w:numPr>
          <w:ilvl w:val="0"/>
          <w:numId w:val="1"/>
        </w:numPr>
        <w:rPr>
          <w:bCs/>
        </w:rPr>
      </w:pPr>
      <w:r>
        <w:rPr>
          <w:bCs/>
        </w:rPr>
        <w:t>Sửa những lỗi nhỏ về mặt giao diện hiển thị và dữ liệu từ những góp ý phía người dùng</w:t>
      </w:r>
    </w:p>
    <w:p w14:paraId="0AF50668" w14:textId="5C61006A" w:rsidR="00B4487B" w:rsidRDefault="00B4487B" w:rsidP="00F53E7E">
      <w:pPr>
        <w:pStyle w:val="n"/>
        <w:numPr>
          <w:ilvl w:val="0"/>
          <w:numId w:val="1"/>
        </w:numPr>
        <w:rPr>
          <w:bCs/>
        </w:rPr>
      </w:pPr>
      <w:r>
        <w:rPr>
          <w:bCs/>
        </w:rPr>
        <w:t>Xây dựng web quản trị để theo dõi hành vi sử dụng app của người dùng</w:t>
      </w:r>
    </w:p>
    <w:p w14:paraId="1059B9F4" w14:textId="283816ED" w:rsidR="00B4487B" w:rsidRPr="00F53E7E" w:rsidRDefault="00B4487B" w:rsidP="00F53E7E">
      <w:pPr>
        <w:pStyle w:val="n"/>
        <w:numPr>
          <w:ilvl w:val="0"/>
          <w:numId w:val="1"/>
        </w:numPr>
        <w:rPr>
          <w:bCs/>
        </w:rPr>
      </w:pPr>
      <w:r>
        <w:rPr>
          <w:bCs/>
        </w:rPr>
        <w:t xml:space="preserve">Đóng gói ứng dụng cho Android và IOS cùng với đó là triển khai lên CH Play và Testflight </w:t>
      </w:r>
    </w:p>
    <w:p w14:paraId="47117C76" w14:textId="73EAFE38" w:rsidR="00F53E7E" w:rsidRDefault="00F53E7E" w:rsidP="00F53E7E">
      <w:pPr>
        <w:pStyle w:val="n"/>
        <w:rPr>
          <w:b/>
        </w:rPr>
      </w:pPr>
      <w:r>
        <w:rPr>
          <w:b/>
        </w:rPr>
        <w:t>Cần cải tiến ở sprint sau:</w:t>
      </w:r>
    </w:p>
    <w:p w14:paraId="04E08ABF" w14:textId="0D30424B" w:rsidR="00F53E7E" w:rsidRPr="00F53E7E" w:rsidRDefault="00BE07A5" w:rsidP="00F53E7E">
      <w:pPr>
        <w:pStyle w:val="n"/>
        <w:numPr>
          <w:ilvl w:val="0"/>
          <w:numId w:val="1"/>
        </w:numPr>
        <w:rPr>
          <w:bCs/>
        </w:rPr>
      </w:pPr>
      <w:r>
        <w:rPr>
          <w:bCs/>
        </w:rPr>
        <w:t xml:space="preserve">Đẩy nhanh tiến độ dự án hơn nữa </w:t>
      </w:r>
    </w:p>
    <w:p w14:paraId="353766A1" w14:textId="2FECB365" w:rsidR="00F53E7E" w:rsidRDefault="00F53E7E" w:rsidP="00F53E7E">
      <w:pPr>
        <w:pStyle w:val="n"/>
        <w:rPr>
          <w:b/>
        </w:rPr>
      </w:pPr>
      <w:r>
        <w:rPr>
          <w:b/>
        </w:rPr>
        <w:t>Các ý kiến khác:</w:t>
      </w:r>
    </w:p>
    <w:p w14:paraId="2968EC88" w14:textId="722023F1" w:rsidR="00F53E7E" w:rsidRPr="00F53E7E" w:rsidRDefault="00BE07A5" w:rsidP="00F53E7E">
      <w:pPr>
        <w:pStyle w:val="n"/>
        <w:numPr>
          <w:ilvl w:val="0"/>
          <w:numId w:val="1"/>
        </w:numPr>
        <w:rPr>
          <w:bCs/>
        </w:rPr>
      </w:pPr>
      <w:r>
        <w:rPr>
          <w:bCs/>
        </w:rPr>
        <w:t>Tích hợp với app giảng viên và các hệ thống của trường để tạo nên một hệ sinh thái liên kết các ứng dụng lại với nhau</w:t>
      </w:r>
    </w:p>
    <w:p w14:paraId="6F12A563" w14:textId="1705F2D2" w:rsidR="00880B6A" w:rsidRPr="00F320D7" w:rsidRDefault="005A5A9D" w:rsidP="00880B6A">
      <w:pPr>
        <w:pStyle w:val="n"/>
      </w:pPr>
      <w:r>
        <w:rPr>
          <w:b/>
        </w:rPr>
        <w:tab/>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880B6A" w:rsidRPr="00F320D7" w14:paraId="60B10909" w14:textId="77777777" w:rsidTr="002D34DF">
        <w:trPr>
          <w:jc w:val="center"/>
        </w:trPr>
        <w:tc>
          <w:tcPr>
            <w:tcW w:w="3096" w:type="dxa"/>
          </w:tcPr>
          <w:p w14:paraId="395FCA04" w14:textId="77777777" w:rsidR="00880B6A" w:rsidRPr="00F320D7" w:rsidRDefault="00880B6A" w:rsidP="002D34DF">
            <w:pPr>
              <w:pStyle w:val="n"/>
              <w:jc w:val="center"/>
              <w:rPr>
                <w:b/>
              </w:rPr>
            </w:pPr>
            <w:r w:rsidRPr="00F320D7">
              <w:rPr>
                <w:b/>
              </w:rPr>
              <w:t>Scrum Master</w:t>
            </w:r>
          </w:p>
        </w:tc>
        <w:tc>
          <w:tcPr>
            <w:tcW w:w="3096" w:type="dxa"/>
          </w:tcPr>
          <w:p w14:paraId="2AD5C975" w14:textId="77777777" w:rsidR="00880B6A" w:rsidRPr="00F320D7" w:rsidRDefault="00880B6A" w:rsidP="002D34DF">
            <w:pPr>
              <w:pStyle w:val="n"/>
              <w:jc w:val="center"/>
              <w:rPr>
                <w:b/>
              </w:rPr>
            </w:pPr>
            <w:r w:rsidRPr="00F320D7">
              <w:rPr>
                <w:b/>
              </w:rPr>
              <w:t>Product Owner</w:t>
            </w:r>
          </w:p>
        </w:tc>
        <w:tc>
          <w:tcPr>
            <w:tcW w:w="3096" w:type="dxa"/>
          </w:tcPr>
          <w:p w14:paraId="669E4459" w14:textId="77777777" w:rsidR="00880B6A" w:rsidRPr="00F320D7" w:rsidRDefault="00880B6A" w:rsidP="002D34DF">
            <w:pPr>
              <w:pStyle w:val="n"/>
              <w:jc w:val="center"/>
              <w:rPr>
                <w:b/>
              </w:rPr>
            </w:pPr>
            <w:r w:rsidRPr="00F320D7">
              <w:rPr>
                <w:b/>
              </w:rPr>
              <w:t>Development Team</w:t>
            </w:r>
          </w:p>
        </w:tc>
      </w:tr>
      <w:tr w:rsidR="00880B6A" w:rsidRPr="00F320D7" w14:paraId="352A4B2B" w14:textId="77777777" w:rsidTr="002D34DF">
        <w:trPr>
          <w:jc w:val="center"/>
        </w:trPr>
        <w:tc>
          <w:tcPr>
            <w:tcW w:w="3096" w:type="dxa"/>
          </w:tcPr>
          <w:p w14:paraId="02B47E08" w14:textId="35DB0766" w:rsidR="009D0F84" w:rsidRPr="00F320D7" w:rsidRDefault="00B61EAA" w:rsidP="00925B6D">
            <w:pPr>
              <w:pStyle w:val="n"/>
            </w:pPr>
            <w:r>
              <w:rPr>
                <w:noProof/>
              </w:rPr>
              <w:drawing>
                <wp:anchor distT="0" distB="0" distL="114300" distR="114300" simplePos="0" relativeHeight="251659264" behindDoc="0" locked="0" layoutInCell="1" allowOverlap="1" wp14:anchorId="03CC7976" wp14:editId="3822536A">
                  <wp:simplePos x="0" y="0"/>
                  <wp:positionH relativeFrom="column">
                    <wp:posOffset>451485</wp:posOffset>
                  </wp:positionH>
                  <wp:positionV relativeFrom="paragraph">
                    <wp:posOffset>-42186</wp:posOffset>
                  </wp:positionV>
                  <wp:extent cx="891540" cy="381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34772" b="41120"/>
                          <a:stretch/>
                        </pic:blipFill>
                        <pic:spPr bwMode="auto">
                          <a:xfrm>
                            <a:off x="0" y="0"/>
                            <a:ext cx="891540" cy="381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096" w:type="dxa"/>
          </w:tcPr>
          <w:p w14:paraId="6153B1A0" w14:textId="77777777" w:rsidR="00880B6A" w:rsidRPr="00F320D7" w:rsidRDefault="00880B6A" w:rsidP="002D34DF">
            <w:pPr>
              <w:pStyle w:val="n"/>
              <w:jc w:val="center"/>
            </w:pPr>
          </w:p>
        </w:tc>
        <w:tc>
          <w:tcPr>
            <w:tcW w:w="3096" w:type="dxa"/>
          </w:tcPr>
          <w:p w14:paraId="62D23439" w14:textId="4E2AA0D3" w:rsidR="00880B6A" w:rsidRPr="00F320D7" w:rsidRDefault="001E54E9" w:rsidP="002D34DF">
            <w:pPr>
              <w:pStyle w:val="n"/>
              <w:jc w:val="center"/>
            </w:pPr>
            <w:r>
              <w:rPr>
                <w:b/>
                <w:noProof/>
              </w:rPr>
              <w:drawing>
                <wp:anchor distT="0" distB="0" distL="114300" distR="114300" simplePos="0" relativeHeight="251660288" behindDoc="0" locked="0" layoutInCell="1" allowOverlap="1" wp14:anchorId="0B366DA9" wp14:editId="310654D7">
                  <wp:simplePos x="0" y="0"/>
                  <wp:positionH relativeFrom="column">
                    <wp:posOffset>345440</wp:posOffset>
                  </wp:positionH>
                  <wp:positionV relativeFrom="paragraph">
                    <wp:posOffset>39675</wp:posOffset>
                  </wp:positionV>
                  <wp:extent cx="1148504" cy="2667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2536" t="37040" r="29910" b="54551"/>
                          <a:stretch/>
                        </pic:blipFill>
                        <pic:spPr bwMode="auto">
                          <a:xfrm>
                            <a:off x="0" y="0"/>
                            <a:ext cx="1148504" cy="266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14:paraId="32929002" w14:textId="7F3017F7" w:rsidR="00880B6A" w:rsidRPr="00F320D7" w:rsidRDefault="00925B6D" w:rsidP="00925B6D">
      <w:pPr>
        <w:pStyle w:val="n"/>
        <w:ind w:firstLine="720"/>
      </w:pPr>
      <w:r>
        <w:t xml:space="preserve"> </w:t>
      </w:r>
      <w:r w:rsidR="009D0F84">
        <w:t>Đào Văn Hiếu</w:t>
      </w:r>
      <w:r w:rsidR="009D0F84">
        <w:tab/>
      </w:r>
      <w:r w:rsidR="009D0F84">
        <w:tab/>
      </w:r>
      <w:r>
        <w:t xml:space="preserve"> </w:t>
      </w:r>
      <w:r w:rsidR="009D0F84">
        <w:t>Nguyễn Thanh Sơn</w:t>
      </w:r>
      <w:r w:rsidR="009D0F84">
        <w:tab/>
      </w:r>
      <w:r w:rsidR="009D0F84">
        <w:tab/>
      </w:r>
      <w:r>
        <w:t xml:space="preserve">        </w:t>
      </w:r>
      <w:r w:rsidR="009D0F84">
        <w:t>Trần Đăng Trị</w:t>
      </w:r>
    </w:p>
    <w:p w14:paraId="3BAB58F8" w14:textId="10595550" w:rsidR="00A50838" w:rsidRDefault="00A50838"/>
    <w:sectPr w:rsidR="00A508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E379D"/>
    <w:multiLevelType w:val="multilevel"/>
    <w:tmpl w:val="EF843A28"/>
    <w:lvl w:ilvl="0">
      <w:start w:val="1"/>
      <w:numFmt w:val="decimal"/>
      <w:lvlText w:val="%1."/>
      <w:lvlJc w:val="left"/>
      <w:pPr>
        <w:ind w:left="360" w:hanging="360"/>
      </w:pPr>
      <w:rPr>
        <w:rFonts w:hint="default"/>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 w15:restartNumberingAfterBreak="0">
    <w:nsid w:val="30F74068"/>
    <w:multiLevelType w:val="hybridMultilevel"/>
    <w:tmpl w:val="4AAAC80A"/>
    <w:lvl w:ilvl="0" w:tplc="2B28F2C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4852773">
    <w:abstractNumId w:val="1"/>
  </w:num>
  <w:num w:numId="2" w16cid:durableId="1421758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0FE"/>
    <w:rsid w:val="00092046"/>
    <w:rsid w:val="000F2F64"/>
    <w:rsid w:val="000F6646"/>
    <w:rsid w:val="00120E26"/>
    <w:rsid w:val="00172085"/>
    <w:rsid w:val="00173BE6"/>
    <w:rsid w:val="001779BE"/>
    <w:rsid w:val="001870FE"/>
    <w:rsid w:val="001E0427"/>
    <w:rsid w:val="001E54E9"/>
    <w:rsid w:val="00215AB4"/>
    <w:rsid w:val="00246985"/>
    <w:rsid w:val="00262AFE"/>
    <w:rsid w:val="002F760A"/>
    <w:rsid w:val="00335CF9"/>
    <w:rsid w:val="00347F12"/>
    <w:rsid w:val="00384140"/>
    <w:rsid w:val="00387FDB"/>
    <w:rsid w:val="00401559"/>
    <w:rsid w:val="00425E85"/>
    <w:rsid w:val="00481B79"/>
    <w:rsid w:val="00496392"/>
    <w:rsid w:val="005A03B0"/>
    <w:rsid w:val="005A5A9D"/>
    <w:rsid w:val="005D00B3"/>
    <w:rsid w:val="005E41B9"/>
    <w:rsid w:val="00627941"/>
    <w:rsid w:val="00667D2D"/>
    <w:rsid w:val="00677580"/>
    <w:rsid w:val="006850C6"/>
    <w:rsid w:val="006873DD"/>
    <w:rsid w:val="006E6B6F"/>
    <w:rsid w:val="00731059"/>
    <w:rsid w:val="007F31B4"/>
    <w:rsid w:val="007F68FE"/>
    <w:rsid w:val="00800393"/>
    <w:rsid w:val="00865CF7"/>
    <w:rsid w:val="00880B6A"/>
    <w:rsid w:val="00880E61"/>
    <w:rsid w:val="008F5B01"/>
    <w:rsid w:val="00925B6D"/>
    <w:rsid w:val="009A46B7"/>
    <w:rsid w:val="009A7BAC"/>
    <w:rsid w:val="009C0E55"/>
    <w:rsid w:val="009D0F84"/>
    <w:rsid w:val="009E14AE"/>
    <w:rsid w:val="00A50838"/>
    <w:rsid w:val="00A83226"/>
    <w:rsid w:val="00A90C94"/>
    <w:rsid w:val="00AA1431"/>
    <w:rsid w:val="00AA7FF0"/>
    <w:rsid w:val="00AC55C3"/>
    <w:rsid w:val="00B4487B"/>
    <w:rsid w:val="00B61EAA"/>
    <w:rsid w:val="00B63C5E"/>
    <w:rsid w:val="00B707C1"/>
    <w:rsid w:val="00B73CAF"/>
    <w:rsid w:val="00BA28C4"/>
    <w:rsid w:val="00BC351E"/>
    <w:rsid w:val="00BE07A5"/>
    <w:rsid w:val="00C11F97"/>
    <w:rsid w:val="00C2478C"/>
    <w:rsid w:val="00C443F8"/>
    <w:rsid w:val="00C80001"/>
    <w:rsid w:val="00C868CC"/>
    <w:rsid w:val="00CA3931"/>
    <w:rsid w:val="00CB6B46"/>
    <w:rsid w:val="00CE4ECC"/>
    <w:rsid w:val="00CF0EC3"/>
    <w:rsid w:val="00DA408F"/>
    <w:rsid w:val="00DD5A85"/>
    <w:rsid w:val="00E015D3"/>
    <w:rsid w:val="00E2553F"/>
    <w:rsid w:val="00E37327"/>
    <w:rsid w:val="00E54525"/>
    <w:rsid w:val="00EF128B"/>
    <w:rsid w:val="00F02D85"/>
    <w:rsid w:val="00F14111"/>
    <w:rsid w:val="00F17A25"/>
    <w:rsid w:val="00F53E7E"/>
    <w:rsid w:val="00F75A79"/>
    <w:rsid w:val="00F924F3"/>
    <w:rsid w:val="00F934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82353"/>
  <w15:docId w15:val="{77497BF5-1643-444A-965C-274B9BF77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B6A"/>
    <w:pPr>
      <w:spacing w:after="0" w:line="240" w:lineRule="auto"/>
    </w:pPr>
    <w:rPr>
      <w:rFonts w:ascii=".VnTime" w:eastAsia="Times New Roman" w:hAnsi=".VnTime" w:cs="Times New Roman"/>
      <w:sz w:val="28"/>
      <w:szCs w:val="20"/>
      <w:lang w:val="en-AU"/>
    </w:rPr>
  </w:style>
  <w:style w:type="paragraph" w:styleId="Heading2">
    <w:name w:val="heading 2"/>
    <w:basedOn w:val="Normal"/>
    <w:link w:val="Heading2Char"/>
    <w:unhideWhenUsed/>
    <w:qFormat/>
    <w:rsid w:val="00627941"/>
    <w:pPr>
      <w:keepNext/>
      <w:keepLines/>
      <w:spacing w:before="4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627941"/>
    <w:rPr>
      <w:rFonts w:eastAsiaTheme="majorEastAsia" w:cstheme="majorBidi"/>
      <w:b/>
      <w:sz w:val="28"/>
      <w:szCs w:val="26"/>
    </w:rPr>
  </w:style>
  <w:style w:type="table" w:styleId="TableGrid">
    <w:name w:val="Table Grid"/>
    <w:basedOn w:val="TableNormal"/>
    <w:uiPriority w:val="59"/>
    <w:rsid w:val="00880B6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a"/>
    <w:basedOn w:val="Normal"/>
    <w:rsid w:val="00880B6A"/>
    <w:pPr>
      <w:spacing w:before="120" w:after="120"/>
      <w:ind w:left="1080" w:hanging="360"/>
      <w:jc w:val="both"/>
    </w:pPr>
    <w:rPr>
      <w:rFonts w:ascii="Times New Roman" w:hAnsi="Times New Roman"/>
      <w:sz w:val="26"/>
      <w:szCs w:val="26"/>
      <w:lang w:val="en-US"/>
    </w:rPr>
  </w:style>
  <w:style w:type="paragraph" w:customStyle="1" w:styleId="n">
    <w:name w:val=".n"/>
    <w:basedOn w:val="Normal"/>
    <w:link w:val="nChar"/>
    <w:rsid w:val="00880B6A"/>
    <w:pPr>
      <w:spacing w:before="120" w:after="120"/>
      <w:jc w:val="both"/>
    </w:pPr>
    <w:rPr>
      <w:rFonts w:ascii="Times New Roman" w:hAnsi="Times New Roman"/>
      <w:sz w:val="26"/>
      <w:szCs w:val="26"/>
      <w:lang w:val="en-US"/>
    </w:rPr>
  </w:style>
  <w:style w:type="character" w:customStyle="1" w:styleId="nChar">
    <w:name w:val=".n Char"/>
    <w:basedOn w:val="DefaultParagraphFont"/>
    <w:link w:val="n"/>
    <w:rsid w:val="00880B6A"/>
    <w:rPr>
      <w:rFonts w:ascii="Times New Roman" w:eastAsia="Times New Roman" w:hAnsi="Times New Roman" w:cs="Times New Roman"/>
      <w:sz w:val="26"/>
      <w:szCs w:val="26"/>
    </w:rPr>
  </w:style>
  <w:style w:type="paragraph" w:customStyle="1" w:styleId="Bang">
    <w:name w:val="Bang"/>
    <w:basedOn w:val="Header"/>
    <w:autoRedefine/>
    <w:rsid w:val="00880B6A"/>
    <w:pPr>
      <w:tabs>
        <w:tab w:val="clear" w:pos="4680"/>
        <w:tab w:val="clear" w:pos="9360"/>
      </w:tabs>
      <w:spacing w:before="60" w:after="60"/>
    </w:pPr>
    <w:rPr>
      <w:rFonts w:ascii="Arial" w:hAnsi="Arial"/>
      <w:sz w:val="18"/>
      <w:lang w:val="en-US"/>
    </w:rPr>
  </w:style>
  <w:style w:type="paragraph" w:styleId="Header">
    <w:name w:val="header"/>
    <w:basedOn w:val="Normal"/>
    <w:link w:val="HeaderChar"/>
    <w:uiPriority w:val="99"/>
    <w:semiHidden/>
    <w:unhideWhenUsed/>
    <w:rsid w:val="00880B6A"/>
    <w:pPr>
      <w:tabs>
        <w:tab w:val="center" w:pos="4680"/>
        <w:tab w:val="right" w:pos="9360"/>
      </w:tabs>
    </w:pPr>
  </w:style>
  <w:style w:type="character" w:customStyle="1" w:styleId="HeaderChar">
    <w:name w:val="Header Char"/>
    <w:basedOn w:val="DefaultParagraphFont"/>
    <w:link w:val="Header"/>
    <w:uiPriority w:val="99"/>
    <w:semiHidden/>
    <w:rsid w:val="00880B6A"/>
    <w:rPr>
      <w:rFonts w:ascii=".VnTime" w:eastAsia="Times New Roman" w:hAnsi=".VnTime" w:cs="Times New Roman"/>
      <w:sz w:val="28"/>
      <w:szCs w:val="20"/>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ownloads\BB_TONG_KET_SPRI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BB_TONG_KET_SPRINT.dotx</Template>
  <TotalTime>84</TotalTime>
  <Pages>2</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Đào Văn Hiếu</cp:lastModifiedBy>
  <cp:revision>14</cp:revision>
  <dcterms:created xsi:type="dcterms:W3CDTF">2025-05-22T01:18:00Z</dcterms:created>
  <dcterms:modified xsi:type="dcterms:W3CDTF">2026-05-11T08:01:00Z</dcterms:modified>
</cp:coreProperties>
</file>